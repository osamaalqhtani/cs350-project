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 xml:space="preserve">saud turki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 xml:space="preserve">saud turki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60577D8" w14:textId="77777777" w:rsidR="00535E04" w:rsidRDefault="00535E04" w:rsidP="00535E04">
      <w:pPr>
        <w:pStyle w:val="ListBullet"/>
        <w:numPr>
          <w:ilvl w:val="0"/>
          <w:numId w:val="0"/>
        </w:numPr>
        <w:ind w:left="576"/>
        <w:rPr>
          <w:rFonts w:ascii="Times New Roman" w:hAnsi="Times New Roman" w:cs="Times New Roman"/>
          <w:sz w:val="24"/>
          <w:szCs w:val="24"/>
        </w:rPr>
      </w:pPr>
    </w:p>
    <w:p w14:paraId="7A7935AA" w14:textId="77777777" w:rsidR="00535E04" w:rsidRDefault="00535E04" w:rsidP="00535E04">
      <w:pPr>
        <w:pStyle w:val="ListBullet"/>
        <w:numPr>
          <w:ilvl w:val="0"/>
          <w:numId w:val="0"/>
        </w:num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65"/>
        <w:gridCol w:w="4657"/>
      </w:tblGrid>
      <w:tr w:rsidR="00535E04" w:rsidRPr="00535E04" w14:paraId="3C587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CDF6B5" w14:textId="38D6CBED" w:rsidR="00535E04" w:rsidRPr="00535E04" w:rsidRDefault="00754784" w:rsidP="00535E04">
            <w:pPr>
              <w:pStyle w:val="ListBullet"/>
              <w:numPr>
                <w:ilvl w:val="0"/>
                <w:numId w:val="0"/>
              </w:numPr>
              <w:ind w:left="288"/>
              <w:rPr>
                <w:rFonts w:ascii="Times New Roman" w:hAnsi="Times New Roman" w:cs="Times New Roman"/>
                <w:sz w:val="24"/>
                <w:szCs w:val="24"/>
              </w:rPr>
            </w:pPr>
            <w:r>
              <w:rPr>
                <w:rFonts w:ascii="Times New Roman" w:hAnsi="Times New Roman" w:cs="Times New Roman"/>
                <w:sz w:val="24"/>
                <w:szCs w:val="24"/>
              </w:rPr>
              <w:t>E</w:t>
            </w:r>
            <w:r w:rsidR="00535E04" w:rsidRPr="00535E04">
              <w:rPr>
                <w:rFonts w:ascii="Times New Roman" w:hAnsi="Times New Roman" w:cs="Times New Roman"/>
                <w:sz w:val="24"/>
                <w:szCs w:val="24"/>
              </w:rPr>
              <w:t>ntity</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7E3F8B" w14:textId="640B2D3D" w:rsidR="00535E04" w:rsidRPr="00535E04" w:rsidRDefault="00754784" w:rsidP="00535E04">
            <w:pPr>
              <w:pStyle w:val="ListBullet"/>
              <w:numPr>
                <w:ilvl w:val="0"/>
                <w:numId w:val="0"/>
              </w:numPr>
              <w:ind w:lef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35E04" w:rsidRPr="00535E04">
              <w:rPr>
                <w:rFonts w:ascii="Times New Roman" w:hAnsi="Times New Roman" w:cs="Times New Roman"/>
                <w:sz w:val="24"/>
                <w:szCs w:val="24"/>
              </w:rPr>
              <w:t>ttributes</w:t>
            </w:r>
          </w:p>
        </w:tc>
      </w:tr>
      <w:tr w:rsidR="00535E04" w:rsidRPr="00535E04" w14:paraId="1A09E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9CFC451"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tl/>
              </w:rPr>
              <w:t xml:space="preserve"> </w:t>
            </w:r>
            <w:r w:rsidRPr="00535E04">
              <w:rPr>
                <w:rFonts w:ascii="Times New Roman" w:hAnsi="Times New Roman" w:cs="Times New Roman"/>
                <w:sz w:val="24"/>
                <w:szCs w:val="24"/>
              </w:rPr>
              <w:t>Employee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2AB207C"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EmployeeID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2CAD708F"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09BCC7C2"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Doctor</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A48248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Speciality</w:t>
            </w:r>
            <w:proofErr w:type="spellEnd"/>
          </w:p>
        </w:tc>
      </w:tr>
      <w:tr w:rsidR="00535E04" w:rsidRPr="00535E04" w14:paraId="5E77E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14C3F5EB"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Reception</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3CBDF54A"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DeskNumber</w:t>
            </w:r>
            <w:proofErr w:type="spellEnd"/>
          </w:p>
        </w:tc>
      </w:tr>
      <w:tr w:rsidR="00535E04" w:rsidRPr="00535E04" w14:paraId="24102A5A"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10D7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Appointment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ED864"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AppointmentID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ApptDate</w:t>
            </w:r>
            <w:proofErr w:type="spellEnd"/>
            <w:r w:rsidRPr="00535E04">
              <w:rPr>
                <w:rFonts w:ascii="Times New Roman" w:hAnsi="Times New Roman" w:cs="Times New Roman"/>
                <w:sz w:val="24"/>
                <w:szCs w:val="24"/>
              </w:rPr>
              <w:t>, Duration</w:t>
            </w:r>
          </w:p>
        </w:tc>
      </w:tr>
      <w:tr w:rsidR="00535E04" w:rsidRPr="00535E04" w14:paraId="10839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5971D"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Patient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2F3E5"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PatientID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5D12A465"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54A93"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Payment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AB947"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PaymentID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PayDate</w:t>
            </w:r>
            <w:proofErr w:type="spellEnd"/>
            <w:r w:rsidRPr="00535E04">
              <w:rPr>
                <w:rFonts w:ascii="Times New Roman" w:hAnsi="Times New Roman" w:cs="Times New Roman"/>
                <w:sz w:val="24"/>
                <w:szCs w:val="24"/>
              </w:rPr>
              <w:t>, Amount</w:t>
            </w:r>
          </w:p>
        </w:tc>
      </w:tr>
      <w:tr w:rsidR="00535E04" w:rsidRPr="00535E04" w14:paraId="23FBC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99B19"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Treatment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FD0D8"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TreatmentID</w:t>
            </w:r>
            <w:proofErr w:type="spellEnd"/>
            <w:r w:rsidRPr="00535E04">
              <w:rPr>
                <w:rFonts w:ascii="Times New Roman" w:hAnsi="Times New Roman" w:cs="Times New Roman"/>
                <w:sz w:val="24"/>
                <w:szCs w:val="24"/>
              </w:rPr>
              <w:t>, Details</w:t>
            </w:r>
          </w:p>
        </w:tc>
      </w:tr>
      <w:tr w:rsidR="00535E04" w:rsidRPr="00535E04" w14:paraId="008D7CB9"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77AD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Medicine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0A4C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MedicineID</w:t>
            </w:r>
            <w:proofErr w:type="spellEnd"/>
            <w:r w:rsidRPr="00535E04">
              <w:rPr>
                <w:rFonts w:ascii="Times New Roman" w:hAnsi="Times New Roman" w:cs="Times New Roman"/>
                <w:sz w:val="24"/>
                <w:szCs w:val="24"/>
              </w:rPr>
              <w:t>, Name, Stock</w:t>
            </w:r>
          </w:p>
        </w:tc>
      </w:tr>
    </w:tbl>
    <w:p w14:paraId="6A4FFC0D" w14:textId="77777777" w:rsidR="00535E04" w:rsidRDefault="00535E04" w:rsidP="00535E04">
      <w:pPr>
        <w:pStyle w:val="ListBullet"/>
        <w:numPr>
          <w:ilvl w:val="0"/>
          <w:numId w:val="0"/>
        </w:numPr>
        <w:rPr>
          <w:rFonts w:ascii="Times New Roman" w:hAnsi="Times New Roman" w:cs="Times New Roman"/>
          <w:sz w:val="24"/>
          <w:szCs w:val="24"/>
        </w:rPr>
      </w:pPr>
    </w:p>
    <w:p w14:paraId="36B1B04D" w14:textId="77777777" w:rsidR="00535E04" w:rsidRPr="00F313D8" w:rsidRDefault="00535E04" w:rsidP="00535E04">
      <w:pPr>
        <w:pStyle w:val="ListBullet"/>
        <w:numPr>
          <w:ilvl w:val="0"/>
          <w:numId w:val="0"/>
        </w:numPr>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8CE9" w14:textId="77777777" w:rsidR="008124F2" w:rsidRDefault="008124F2">
      <w:pPr>
        <w:spacing w:after="0" w:line="240" w:lineRule="auto"/>
      </w:pPr>
      <w:r>
        <w:separator/>
      </w:r>
    </w:p>
    <w:p w14:paraId="21CEAD4C" w14:textId="77777777" w:rsidR="008124F2" w:rsidRDefault="008124F2"/>
    <w:p w14:paraId="10DB109B" w14:textId="77777777" w:rsidR="008124F2" w:rsidRDefault="008124F2"/>
  </w:endnote>
  <w:endnote w:type="continuationSeparator" w:id="0">
    <w:p w14:paraId="36C4D0B2" w14:textId="77777777" w:rsidR="008124F2" w:rsidRDefault="008124F2">
      <w:pPr>
        <w:spacing w:after="0" w:line="240" w:lineRule="auto"/>
      </w:pPr>
      <w:r>
        <w:continuationSeparator/>
      </w:r>
    </w:p>
    <w:p w14:paraId="37871408" w14:textId="77777777" w:rsidR="008124F2" w:rsidRDefault="008124F2"/>
    <w:p w14:paraId="541848CD" w14:textId="77777777" w:rsidR="008124F2" w:rsidRDefault="00812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A32A" w14:textId="77777777" w:rsidR="008124F2" w:rsidRDefault="008124F2">
      <w:pPr>
        <w:spacing w:after="0" w:line="240" w:lineRule="auto"/>
      </w:pPr>
      <w:r>
        <w:separator/>
      </w:r>
    </w:p>
    <w:p w14:paraId="1A134925" w14:textId="77777777" w:rsidR="008124F2" w:rsidRDefault="008124F2"/>
    <w:p w14:paraId="70E9BD78" w14:textId="77777777" w:rsidR="008124F2" w:rsidRDefault="008124F2"/>
  </w:footnote>
  <w:footnote w:type="continuationSeparator" w:id="0">
    <w:p w14:paraId="4AB14CCA" w14:textId="77777777" w:rsidR="008124F2" w:rsidRDefault="008124F2">
      <w:pPr>
        <w:spacing w:after="0" w:line="240" w:lineRule="auto"/>
      </w:pPr>
      <w:r>
        <w:continuationSeparator/>
      </w:r>
    </w:p>
    <w:p w14:paraId="0EDBB5C1" w14:textId="77777777" w:rsidR="008124F2" w:rsidRDefault="008124F2"/>
    <w:p w14:paraId="1DD874D2" w14:textId="77777777" w:rsidR="008124F2" w:rsidRDefault="008124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8E602B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754784">
            <w:rPr>
              <w:noProof/>
            </w:rPr>
            <w:instrText>Task 2 – Database Implementation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754784">
            <w:rPr>
              <w:noProof/>
            </w:rPr>
            <w:instrText>Task 2 – Database Implementation (6 Marks)</w:instrText>
          </w:r>
          <w:r w:rsidR="00982EEA">
            <w:rPr>
              <w:noProof/>
            </w:rPr>
            <w:fldChar w:fldCharType="end"/>
          </w:r>
          <w:r>
            <w:instrText xml:space="preserve"> </w:instrText>
          </w:r>
          <w:r>
            <w:fldChar w:fldCharType="separate"/>
          </w:r>
          <w:r w:rsidR="00754784">
            <w:rPr>
              <w:noProof/>
            </w:rPr>
            <w:t xml:space="preserve">Task 2 – Database Implementation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35E04"/>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478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124F2"/>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28FF"/>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0"/>
    <w:rsid w:val="00535E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C3A9C"/>
    <w:rsid w:val="00AC55E9"/>
    <w:rsid w:val="00AD54E3"/>
    <w:rsid w:val="00B023C2"/>
    <w:rsid w:val="00B1289C"/>
    <w:rsid w:val="00B241A3"/>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028FF"/>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5</TotalTime>
  <Pages>8</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saud turki</cp:lastModifiedBy>
  <cp:revision>3</cp:revision>
  <cp:lastPrinted>2022-02-16T16:04:00Z</cp:lastPrinted>
  <dcterms:created xsi:type="dcterms:W3CDTF">2026-07-23T17:58:00Z</dcterms:created>
  <dcterms:modified xsi:type="dcterms:W3CDTF">2026-07-23T18:02:00Z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